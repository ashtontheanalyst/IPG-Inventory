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1"/>
        <w:gridCol w:w="2114"/>
        <w:gridCol w:w="422"/>
        <w:gridCol w:w="685"/>
        <w:gridCol w:w="2047"/>
        <w:gridCol w:w="1417"/>
        <w:gridCol w:w="740"/>
        <w:gridCol w:w="616"/>
        <w:gridCol w:w="616"/>
        <w:gridCol w:w="616"/>
        <w:gridCol w:w="661"/>
        <w:gridCol w:w="661"/>
        <w:gridCol w:w="616"/>
        <w:gridCol w:w="616"/>
        <w:gridCol w:w="616"/>
        <w:gridCol w:w="616"/>
        <w:gridCol w:w="616"/>
      </w:tblGrid>
      <w:tr w:rsidR="00B92CB5">
        <w:trPr>
          <w:cantSplit/>
          <w:trHeight w:val="576"/>
        </w:trPr>
        <w:tc>
          <w:tcPr>
            <w:tcW w:w="4308" w:type="dxa"/>
            <w:gridSpan w:val="4"/>
          </w:tcPr>
          <w:p w:rsidR="00B92CB5" w:rsidRDefault="00B92CB5">
            <w:pPr>
              <w:pStyle w:val="Heading1"/>
            </w:pPr>
            <w:r>
              <w:t>HAND RECEIPT/ANNEX NUMBER</w:t>
            </w:r>
          </w:p>
          <w:p w:rsidR="00B92CB5" w:rsidRDefault="00B92CB5">
            <w:pPr>
              <w:rPr>
                <w:rFonts w:ascii="Arial" w:hAnsi="Arial" w:cs="Arial"/>
                <w:i/>
                <w:iCs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For use of this form, se DA PAM 710-2-1.</w:t>
            </w:r>
          </w:p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The Proponent agency is ODCSLOG.</w:t>
            </w:r>
          </w:p>
        </w:tc>
        <w:tc>
          <w:tcPr>
            <w:tcW w:w="3630" w:type="dxa"/>
            <w:gridSpan w:val="2"/>
          </w:tcPr>
          <w:p>
            <w:r>
              <w:t>FROM:</w:t>
              <w:br/>
              <w:t>BCDC - IPG</w:t>
            </w:r>
          </w:p>
        </w:tc>
        <w:tc>
          <w:tcPr>
            <w:tcW w:w="4934" w:type="dxa"/>
            <w:gridSpan w:val="8"/>
          </w:tcPr>
          <w:p>
            <w:r>
              <w:t>TO:</w:t>
              <w:br/>
              <w:t>john</w:t>
            </w:r>
          </w:p>
        </w:tc>
        <w:tc>
          <w:tcPr>
            <w:tcW w:w="1744" w:type="dxa"/>
            <w:gridSpan w:val="3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HAND RECEIPT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2"/>
          </w:p>
        </w:tc>
      </w:tr>
      <w:tr w:rsidR="00B92CB5">
        <w:trPr>
          <w:cantSplit/>
          <w:trHeight w:val="480"/>
        </w:trPr>
        <w:tc>
          <w:tcPr>
            <w:tcW w:w="94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FOR ANNEX/CR ONLY</w:t>
            </w:r>
          </w:p>
        </w:tc>
        <w:tc>
          <w:tcPr>
            <w:tcW w:w="2656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STOCK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3"/>
          </w:p>
        </w:tc>
        <w:tc>
          <w:tcPr>
            <w:tcW w:w="2840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DESCRIPTION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4"/>
          </w:p>
        </w:tc>
        <w:tc>
          <w:tcPr>
            <w:tcW w:w="4040" w:type="dxa"/>
            <w:gridSpan w:val="5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5"/>
          </w:p>
        </w:tc>
        <w:tc>
          <w:tcPr>
            <w:tcW w:w="2395" w:type="dxa"/>
            <w:gridSpan w:val="4"/>
          </w:tcPr>
          <w:p>
            <w:r>
              <w:t>DATE:</w:t>
              <w:br/>
              <w:t>11/21/2025</w:t>
            </w:r>
          </w:p>
        </w:tc>
        <w:tc>
          <w:tcPr>
            <w:tcW w:w="1744" w:type="dxa"/>
            <w:gridSpan w:val="3"/>
          </w:tcPr>
          <w:p>
            <w:r>
              <w:t>QUANTITY:</w:t>
              <w:br/>
              <w:t>4</w:t>
            </w:r>
          </w:p>
        </w:tc>
      </w:tr>
      <w:tr w:rsidR="00B92CB5">
        <w:trPr>
          <w:cantSplit/>
          <w:trHeight w:val="336"/>
        </w:trPr>
        <w:tc>
          <w:tcPr>
            <w:tcW w:w="3154" w:type="dxa"/>
            <w:gridSpan w:val="2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STOCKNUMBER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a.</w:t>
            </w:r>
          </w:p>
        </w:tc>
        <w:tc>
          <w:tcPr>
            <w:tcW w:w="5575" w:type="dxa"/>
            <w:gridSpan w:val="5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ITEM DESCRIPTION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b.</w:t>
            </w:r>
          </w:p>
        </w:tc>
        <w:tc>
          <w:tcPr>
            <w:tcW w:w="580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*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c</w:t>
            </w:r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586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SEC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d.</w:t>
            </w:r>
          </w:p>
        </w:tc>
        <w:tc>
          <w:tcPr>
            <w:tcW w:w="58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UI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e.</w:t>
            </w:r>
          </w:p>
        </w:tc>
        <w:tc>
          <w:tcPr>
            <w:tcW w:w="65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QTY AUTH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f.</w:t>
            </w:r>
          </w:p>
        </w:tc>
        <w:tc>
          <w:tcPr>
            <w:tcW w:w="3487" w:type="dxa"/>
            <w:gridSpan w:val="6"/>
            <w:vAlign w:val="center"/>
          </w:tcPr>
          <w:p w:rsidR="00B92CB5" w:rsidRDefault="00B92CB5">
            <w:pPr>
              <w:tabs>
                <w:tab w:val="center" w:pos="1649"/>
              </w:tabs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g.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ab/>
              <w:t>QUANTITY</w:t>
            </w:r>
          </w:p>
        </w:tc>
      </w:tr>
      <w:tr w:rsidR="00B92CB5">
        <w:trPr>
          <w:cantSplit/>
          <w:trHeight w:val="312"/>
        </w:trPr>
        <w:tc>
          <w:tcPr>
            <w:tcW w:w="3154" w:type="dxa"/>
            <w:gridSpan w:val="2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575" w:type="dxa"/>
            <w:gridSpan w:val="5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80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6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5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</w:p>
        </w:tc>
        <w:tc>
          <w:tcPr>
            <w:tcW w:w="580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</w:t>
            </w:r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>
            <w:r>
              <w:t>Radio Battery (Motorola)</w:t>
            </w:r>
          </w:p>
        </w:tc>
        <w:tc>
          <w:tcPr>
            <w:tcW w:w="5575" w:type="dxa"/>
            <w:gridSpan w:val="5"/>
            <w:vAlign w:val="center"/>
          </w:tcPr>
          <w:p>
            <w:r>
              <w:t>5000033A606B, 5000032A32F2, 5000032A2F68</w:t>
            </w:r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>
            <w:r>
              <w:t>3</w:t>
            </w:r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>
            <w:r>
              <w:t>Radio Charger (Motorola)</w:t>
            </w:r>
          </w:p>
        </w:tc>
        <w:tc>
          <w:tcPr>
            <w:tcW w:w="5575" w:type="dxa"/>
            <w:gridSpan w:val="5"/>
            <w:vAlign w:val="center"/>
          </w:tcPr>
          <w:p>
            <w:r>
              <w:t>220176868</w:t>
            </w:r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>
            <w:r>
              <w:t>1</w:t>
            </w:r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</w:tbl>
    <w:sectPr w:rsidR="00B92CB5" w:rsidSect="004D4C5E">
      <w:pgSz w:w="15840" w:h="12240" w:orient="landscape" w:code="1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70B60"/>
    <w:multiLevelType w:val="hybridMultilevel"/>
    <w:tmpl w:val="3E8ABDAC"/>
    <w:lvl w:ilvl="0" w:tplc="6A6AE038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35"/>
    <w:rsid w:val="00021924"/>
    <w:rsid w:val="00244BE7"/>
    <w:rsid w:val="00244C0B"/>
    <w:rsid w:val="002E3918"/>
    <w:rsid w:val="00392535"/>
    <w:rsid w:val="004A5A9F"/>
    <w:rsid w:val="004D4C5E"/>
    <w:rsid w:val="005B2963"/>
    <w:rsid w:val="005C6CE4"/>
    <w:rsid w:val="005E24EA"/>
    <w:rsid w:val="00973212"/>
    <w:rsid w:val="00A37668"/>
    <w:rsid w:val="00A4367C"/>
    <w:rsid w:val="00B92CB5"/>
    <w:rsid w:val="00DE767E"/>
    <w:rsid w:val="00E47A9B"/>
    <w:rsid w:val="00E67FB3"/>
    <w:rsid w:val="00F31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wnloads\DA%20Form%202062,%20Jan%208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 Form 2062, Jan 82</Template>
  <TotalTime>0</TotalTime>
  <Pages>2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FORM 2062, JAN 82</vt:lpstr>
    </vt:vector>
  </TitlesOfParts>
  <Company>Fort Eustis, VA</Company>
  <LinksUpToDate>false</LinksUpToDate>
  <CharactersWithSpaces>9424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FORM 2062, JAN 82</dc:title>
  <dc:creator>Josh</dc:creator>
  <cp:lastModifiedBy>Luke</cp:lastModifiedBy>
  <cp:revision>2</cp:revision>
  <cp:lastPrinted>2014-01-15T20:17:00Z</cp:lastPrinted>
  <dcterms:created xsi:type="dcterms:W3CDTF">2014-02-09T17:35:00Z</dcterms:created>
  <dcterms:modified xsi:type="dcterms:W3CDTF">2014-02-09T17:35:00Z</dcterms:modified>
</cp:coreProperties>
</file>