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41"/>
        <w:gridCol w:w="2114"/>
        <w:gridCol w:w="422"/>
        <w:gridCol w:w="685"/>
        <w:gridCol w:w="2047"/>
        <w:gridCol w:w="1417"/>
        <w:gridCol w:w="740"/>
        <w:gridCol w:w="616"/>
        <w:gridCol w:w="616"/>
        <w:gridCol w:w="616"/>
        <w:gridCol w:w="661"/>
        <w:gridCol w:w="661"/>
        <w:gridCol w:w="616"/>
        <w:gridCol w:w="616"/>
        <w:gridCol w:w="616"/>
        <w:gridCol w:w="616"/>
        <w:gridCol w:w="616"/>
      </w:tblGrid>
      <w:tr w:rsidR="00B92CB5">
        <w:trPr>
          <w:cantSplit/>
          <w:trHeight w:val="576"/>
        </w:trPr>
        <w:tc>
          <w:tcPr>
            <w:tcW w:w="4308" w:type="dxa"/>
            <w:gridSpan w:val="4"/>
          </w:tcPr>
          <w:p w:rsidR="00B92CB5" w:rsidRDefault="00B92CB5">
            <w:pPr>
              <w:pStyle w:val="Heading1"/>
            </w:pPr>
            <w:r>
              <w:t>HAND RECEIPT/ANNEX NUMBER</w:t>
            </w:r>
          </w:p>
          <w:p w:rsidR="00B92CB5" w:rsidRDefault="00B92CB5">
            <w:pPr>
              <w:rPr>
                <w:rFonts w:ascii="Arial" w:hAnsi="Arial" w:cs="Arial"/>
                <w:i/>
                <w:iCs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For use of this form, se DA PAM 710-2-1.</w:t>
            </w:r>
          </w:p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The Proponent agency is ODCSLOG.</w:t>
            </w:r>
          </w:p>
        </w:tc>
        <w:tc>
          <w:tcPr>
            <w:tcW w:w="3630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FROM:</w:t>
            </w:r>
          </w:p>
          <w:p w:rsidR="00B92CB5" w:rsidRDefault="002E3918" w:rsidP="00244C0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0"/>
          </w:p>
        </w:tc>
        <w:tc>
          <w:tcPr>
            <w:tcW w:w="4934" w:type="dxa"/>
            <w:gridSpan w:val="8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TO:</w:t>
            </w:r>
          </w:p>
          <w:p w:rsidR="00B92CB5" w:rsidRDefault="002E3918" w:rsidP="00244C0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1"/>
          </w:p>
        </w:tc>
        <w:tc>
          <w:tcPr>
            <w:tcW w:w="1744" w:type="dxa"/>
            <w:gridSpan w:val="3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HAND RECEIPT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2"/>
          </w:p>
        </w:tc>
      </w:tr>
      <w:tr w:rsidR="00B92CB5">
        <w:trPr>
          <w:cantSplit/>
          <w:trHeight w:val="480"/>
        </w:trPr>
        <w:tc>
          <w:tcPr>
            <w:tcW w:w="94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FOR ANNEX/CR ONLY</w:t>
            </w:r>
          </w:p>
        </w:tc>
        <w:tc>
          <w:tcPr>
            <w:tcW w:w="2656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STOCK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3"/>
          </w:p>
        </w:tc>
        <w:tc>
          <w:tcPr>
            <w:tcW w:w="2840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DESCRIPTION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4"/>
          </w:p>
        </w:tc>
        <w:tc>
          <w:tcPr>
            <w:tcW w:w="4040" w:type="dxa"/>
            <w:gridSpan w:val="5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PUBLICATION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5"/>
          </w:p>
        </w:tc>
        <w:tc>
          <w:tcPr>
            <w:tcW w:w="2395" w:type="dxa"/>
            <w:gridSpan w:val="4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PUBLICATION DATE</w:t>
            </w:r>
          </w:p>
          <w:p w:rsidR="00B92CB5" w:rsidRDefault="002E3918" w:rsidP="00244C0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  <w:format w:val="MMMM d, yyyy"/>
                  </w:textInput>
                </w:ffData>
              </w:fldChar>
            </w:r>
            <w:bookmarkStart w:id="6" w:name="Text7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6"/>
          </w:p>
        </w:tc>
        <w:tc>
          <w:tcPr>
            <w:tcW w:w="1744" w:type="dxa"/>
            <w:gridSpan w:val="3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QUANTITY</w:t>
            </w:r>
          </w:p>
          <w:p w:rsidR="00B92CB5" w:rsidRDefault="002E3918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7"/>
          </w:p>
        </w:tc>
      </w:tr>
      <w:tr w:rsidR="00B92CB5">
        <w:trPr>
          <w:cantSplit/>
          <w:trHeight w:val="336"/>
        </w:trPr>
        <w:tc>
          <w:tcPr>
            <w:tcW w:w="3154" w:type="dxa"/>
            <w:gridSpan w:val="2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STOCKNUMBER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a.</w:t>
            </w:r>
          </w:p>
        </w:tc>
        <w:tc>
          <w:tcPr>
            <w:tcW w:w="5575" w:type="dxa"/>
            <w:gridSpan w:val="5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ITEM DESCRIPTION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b.</w:t>
            </w:r>
          </w:p>
        </w:tc>
        <w:tc>
          <w:tcPr>
            <w:tcW w:w="580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*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c</w:t>
            </w:r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586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SEC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d.</w:t>
            </w:r>
          </w:p>
        </w:tc>
        <w:tc>
          <w:tcPr>
            <w:tcW w:w="58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UI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e.</w:t>
            </w:r>
          </w:p>
        </w:tc>
        <w:tc>
          <w:tcPr>
            <w:tcW w:w="65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QTY AUTH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f.</w:t>
            </w:r>
          </w:p>
        </w:tc>
        <w:tc>
          <w:tcPr>
            <w:tcW w:w="3487" w:type="dxa"/>
            <w:gridSpan w:val="6"/>
            <w:vAlign w:val="center"/>
          </w:tcPr>
          <w:p w:rsidR="00B92CB5" w:rsidRDefault="00B92CB5">
            <w:pPr>
              <w:tabs>
                <w:tab w:val="center" w:pos="1649"/>
              </w:tabs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g.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ab/>
              <w:t>QUANTITY</w:t>
            </w:r>
          </w:p>
        </w:tc>
      </w:tr>
      <w:tr w:rsidR="00B92CB5">
        <w:trPr>
          <w:cantSplit/>
          <w:trHeight w:val="312"/>
        </w:trPr>
        <w:tc>
          <w:tcPr>
            <w:tcW w:w="3154" w:type="dxa"/>
            <w:gridSpan w:val="2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575" w:type="dxa"/>
            <w:gridSpan w:val="5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80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6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65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</w:p>
        </w:tc>
        <w:tc>
          <w:tcPr>
            <w:tcW w:w="580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</w:t>
            </w:r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</w:tbl>
    <w:sectPr w:rsidR="00B92CB5" w:rsidSect="004D4C5E">
      <w:pgSz w:w="15840" w:h="12240" w:orient="landscape" w:code="1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70B60"/>
    <w:multiLevelType w:val="hybridMultilevel"/>
    <w:tmpl w:val="3E8ABDAC"/>
    <w:lvl w:ilvl="0" w:tplc="6A6AE038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535"/>
    <w:rsid w:val="00021924"/>
    <w:rsid w:val="00244BE7"/>
    <w:rsid w:val="00244C0B"/>
    <w:rsid w:val="002E3918"/>
    <w:rsid w:val="00392535"/>
    <w:rsid w:val="004A5A9F"/>
    <w:rsid w:val="004D4C5E"/>
    <w:rsid w:val="005B2963"/>
    <w:rsid w:val="005C6CE4"/>
    <w:rsid w:val="005E24EA"/>
    <w:rsid w:val="00973212"/>
    <w:rsid w:val="00A37668"/>
    <w:rsid w:val="00A4367C"/>
    <w:rsid w:val="00B92CB5"/>
    <w:rsid w:val="00DE767E"/>
    <w:rsid w:val="00E47A9B"/>
    <w:rsid w:val="00E67FB3"/>
    <w:rsid w:val="00F31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wnloads\DA%20Form%202062,%20Jan%208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 Form 2062, Jan 82</Template>
  <TotalTime>0</TotalTime>
  <Pages>2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FORM 2062, JAN 82</vt:lpstr>
    </vt:vector>
  </TitlesOfParts>
  <Company>Fort Eustis, VA</Company>
  <LinksUpToDate>false</LinksUpToDate>
  <CharactersWithSpaces>9424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FORM 2062, JAN 82</dc:title>
  <dc:creator>Josh</dc:creator>
  <cp:lastModifiedBy>Luke</cp:lastModifiedBy>
  <cp:revision>2</cp:revision>
  <cp:lastPrinted>2014-01-15T20:17:00Z</cp:lastPrinted>
  <dcterms:created xsi:type="dcterms:W3CDTF">2014-02-09T17:35:00Z</dcterms:created>
  <dcterms:modified xsi:type="dcterms:W3CDTF">2014-02-09T17:35:00Z</dcterms:modified>
</cp:coreProperties>
</file>